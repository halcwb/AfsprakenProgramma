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847" w:rsidRPr="00F53A6C" w:rsidRDefault="00CC6DF9" w:rsidP="003C0847">
      <w:pPr>
        <w:pStyle w:val="Kop1"/>
        <w:rPr>
          <w:lang w:val="nl-NL"/>
        </w:rPr>
      </w:pPr>
      <w:r w:rsidRPr="00F53A6C">
        <w:rPr>
          <w:lang w:val="nl-NL"/>
        </w:rPr>
        <w:t>NICU</w:t>
      </w:r>
      <w:r w:rsidR="003C0847" w:rsidRPr="00F53A6C">
        <w:rPr>
          <w:lang w:val="nl-NL"/>
        </w:rPr>
        <w:t xml:space="preserve"> </w:t>
      </w:r>
      <w:r w:rsidR="009F0400">
        <w:rPr>
          <w:lang w:val="nl-NL"/>
        </w:rPr>
        <w:t>Actuele Afspraken</w:t>
      </w:r>
      <w:r w:rsidR="00F53A6C">
        <w:rPr>
          <w:lang w:val="nl-NL"/>
        </w:rPr>
        <w:t xml:space="preserve"> en</w:t>
      </w:r>
      <w:r w:rsidR="00F53A6C" w:rsidRPr="00F53A6C">
        <w:rPr>
          <w:lang w:val="nl-NL"/>
        </w:rPr>
        <w:t xml:space="preserve"> 17:00 uur </w:t>
      </w:r>
      <w:r w:rsidR="009F0400">
        <w:rPr>
          <w:lang w:val="nl-NL"/>
        </w:rPr>
        <w:t>Afspraken</w:t>
      </w:r>
    </w:p>
    <w:p w:rsidR="0086375E" w:rsidRDefault="0086375E" w:rsidP="00C5435A">
      <w:pPr>
        <w:rPr>
          <w:lang w:val="nl-NL"/>
        </w:rPr>
      </w:pPr>
      <w:r w:rsidRPr="00F53A6C">
        <w:rPr>
          <w:lang w:val="nl-NL"/>
        </w:rPr>
        <w:t xml:space="preserve"> </w:t>
      </w:r>
    </w:p>
    <w:p w:rsidR="009F0400" w:rsidRDefault="009F0400" w:rsidP="00C5435A">
      <w:pPr>
        <w:rPr>
          <w:lang w:val="nl-NL"/>
        </w:rPr>
      </w:pPr>
      <w:r>
        <w:rPr>
          <w:lang w:val="nl-NL"/>
        </w:rPr>
        <w:t>De NICU Infuusbrief kan op Actueel of 17:00 Uur worden gezet:</w:t>
      </w:r>
    </w:p>
    <w:p w:rsidR="009F0400" w:rsidRDefault="009F0400" w:rsidP="009F0400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Actueel: Hier staan de huidige actuele afspraken</w:t>
      </w:r>
    </w:p>
    <w:p w:rsidR="009F0400" w:rsidRDefault="009F0400" w:rsidP="009F0400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17:00 Uur: De afspraken die alvast voor 17:00 uur zijn gemaakt en vanaf 17:00 uur ingaan</w:t>
      </w:r>
    </w:p>
    <w:p w:rsidR="009F0400" w:rsidRDefault="009F0400" w:rsidP="009F0400">
      <w:pPr>
        <w:rPr>
          <w:lang w:val="nl-NL"/>
        </w:rPr>
      </w:pPr>
      <w:r>
        <w:rPr>
          <w:lang w:val="nl-NL"/>
        </w:rPr>
        <w:t xml:space="preserve">B.v. </w:t>
      </w:r>
    </w:p>
    <w:p w:rsidR="009F0400" w:rsidRDefault="009F0400" w:rsidP="009F0400">
      <w:pPr>
        <w:rPr>
          <w:lang w:val="nl-NL"/>
        </w:rPr>
      </w:pPr>
      <w:r>
        <w:rPr>
          <w:lang w:val="nl-NL"/>
        </w:rPr>
        <w:t>Actuele Afspraken</w:t>
      </w:r>
    </w:p>
    <w:p w:rsidR="009F0400" w:rsidRDefault="009F0400" w:rsidP="009F0400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1B35733" wp14:editId="316910EC">
            <wp:extent cx="5731510" cy="2741448"/>
            <wp:effectExtent l="0" t="0" r="254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00" w:rsidRDefault="009F0400" w:rsidP="009F0400">
      <w:pPr>
        <w:rPr>
          <w:lang w:val="nl-NL"/>
        </w:rPr>
      </w:pPr>
      <w:r>
        <w:rPr>
          <w:lang w:val="nl-NL"/>
        </w:rPr>
        <w:t>Door te klikken op Infuusbrief 17:00 wordt de 17:00 Uur Afspraken geopend.</w:t>
      </w:r>
    </w:p>
    <w:p w:rsidR="009F0400" w:rsidRDefault="009F0400" w:rsidP="009F0400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3A0C73E" wp14:editId="3A0861A7">
            <wp:extent cx="2599200" cy="828000"/>
            <wp:effectExtent l="0" t="0" r="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9C" w:rsidRDefault="000E2C9C" w:rsidP="009F0400">
      <w:pPr>
        <w:rPr>
          <w:lang w:val="nl-NL"/>
        </w:rPr>
      </w:pPr>
    </w:p>
    <w:p w:rsidR="000E2C9C" w:rsidRDefault="000E2C9C" w:rsidP="000E2C9C">
      <w:pPr>
        <w:pStyle w:val="Kop2"/>
        <w:rPr>
          <w:lang w:val="nl-NL"/>
        </w:rPr>
      </w:pPr>
      <w:r>
        <w:rPr>
          <w:lang w:val="nl-NL"/>
        </w:rPr>
        <w:t>Overzetten van Actueel naar 17:00 uur</w:t>
      </w:r>
    </w:p>
    <w:p w:rsidR="000E2C9C" w:rsidRDefault="000E2C9C" w:rsidP="009F0400">
      <w:pPr>
        <w:rPr>
          <w:lang w:val="nl-NL"/>
        </w:rPr>
      </w:pPr>
    </w:p>
    <w:p w:rsidR="000E2C9C" w:rsidRDefault="000E2C9C" w:rsidP="009F0400">
      <w:pPr>
        <w:rPr>
          <w:lang w:val="nl-NL"/>
        </w:rPr>
      </w:pPr>
      <w:r>
        <w:rPr>
          <w:lang w:val="nl-NL"/>
        </w:rPr>
        <w:t>Door te klikken op Actueel Overzetten wordt de 17:00 uur versie identiek gemaakt aan de Actuele versie.</w:t>
      </w:r>
    </w:p>
    <w:p w:rsidR="000E2C9C" w:rsidRDefault="000E2C9C" w:rsidP="009F0400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EAE64B6" wp14:editId="635A8B8F">
            <wp:extent cx="1429200" cy="856800"/>
            <wp:effectExtent l="0" t="0" r="0" b="635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9C" w:rsidRDefault="000E2C9C" w:rsidP="009F0400">
      <w:pPr>
        <w:rPr>
          <w:lang w:val="nl-NL"/>
        </w:rPr>
      </w:pPr>
      <w:r>
        <w:rPr>
          <w:lang w:val="nl-NL"/>
        </w:rPr>
        <w:t>N.B. Indien reeds afspraken waren gemaakt in de 17:00 uur versie dan worden deze volledig overschreven.</w:t>
      </w:r>
    </w:p>
    <w:p w:rsidR="009A4AB0" w:rsidRDefault="009A4AB0" w:rsidP="009F0400">
      <w:pPr>
        <w:rPr>
          <w:lang w:val="nl-NL"/>
        </w:rPr>
      </w:pPr>
      <w:r>
        <w:rPr>
          <w:lang w:val="nl-NL"/>
        </w:rPr>
        <w:lastRenderedPageBreak/>
        <w:t>Na het overzetten van de actuele afspraken kunnen de 17:00 uur afspraken worden bijgewerkt voor de 17:00 situatie. De ingevoerde medicatie in de 17:00 uur versie en de TPN kan via een werkbrief worden uitgeprint en met een apotheek bereiding brief naar de apotheek worden gefaxed.</w:t>
      </w:r>
    </w:p>
    <w:p w:rsidR="009A4AB0" w:rsidRDefault="009A4AB0" w:rsidP="009F0400">
      <w:pPr>
        <w:rPr>
          <w:lang w:val="nl-NL"/>
        </w:rPr>
      </w:pPr>
      <w:r>
        <w:rPr>
          <w:lang w:val="nl-NL"/>
        </w:rPr>
        <w:t>B.v. TPN opgehoogd en midazolam gestaakt</w:t>
      </w:r>
    </w:p>
    <w:p w:rsidR="009A4AB0" w:rsidRDefault="009A4AB0" w:rsidP="009F0400">
      <w:pPr>
        <w:rPr>
          <w:lang w:val="nl-NL"/>
        </w:rPr>
      </w:pPr>
      <w:bookmarkStart w:id="0" w:name="_GoBack"/>
      <w:r>
        <w:rPr>
          <w:noProof/>
          <w:lang w:val="nl-NL" w:eastAsia="nl-NL"/>
        </w:rPr>
        <w:drawing>
          <wp:inline distT="0" distB="0" distL="0" distR="0" wp14:anchorId="0F630F2F" wp14:editId="081F0D8F">
            <wp:extent cx="5731510" cy="3485460"/>
            <wp:effectExtent l="0" t="0" r="2540" b="127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5AFF" w:rsidRDefault="00AA5AFF" w:rsidP="009F0400">
      <w:pPr>
        <w:rPr>
          <w:lang w:val="nl-NL"/>
        </w:rPr>
      </w:pPr>
      <w:r>
        <w:rPr>
          <w:lang w:val="nl-NL"/>
        </w:rPr>
        <w:t xml:space="preserve"> </w:t>
      </w:r>
    </w:p>
    <w:p w:rsidR="00AA5AFF" w:rsidRDefault="00AA5AFF" w:rsidP="00AA5AFF">
      <w:pPr>
        <w:pStyle w:val="Kop2"/>
        <w:rPr>
          <w:lang w:val="nl-NL"/>
        </w:rPr>
      </w:pPr>
      <w:r>
        <w:rPr>
          <w:lang w:val="nl-NL"/>
        </w:rPr>
        <w:t>Printen voor bereiding door de apotheek</w:t>
      </w:r>
    </w:p>
    <w:p w:rsidR="00AA5AFF" w:rsidRDefault="00AA5AFF" w:rsidP="009F0400">
      <w:pPr>
        <w:rPr>
          <w:lang w:val="nl-NL"/>
        </w:rPr>
      </w:pPr>
    </w:p>
    <w:p w:rsidR="00AA5AFF" w:rsidRDefault="00AA5AFF" w:rsidP="009F0400">
      <w:pPr>
        <w:rPr>
          <w:lang w:val="nl-NL"/>
        </w:rPr>
      </w:pPr>
      <w:r>
        <w:rPr>
          <w:lang w:val="nl-NL"/>
        </w:rPr>
        <w:t>De gemaakte 17:00 uur afspraken kunnen dan worden uitgeprint voor bereiding door de apotheek.</w:t>
      </w:r>
    </w:p>
    <w:p w:rsidR="00AA5AFF" w:rsidRDefault="00AA5AFF" w:rsidP="009F0400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B77E3DC" wp14:editId="516D45FD">
            <wp:extent cx="2084400" cy="828000"/>
            <wp:effectExtent l="0" t="0" r="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7B" w:rsidRDefault="00B0297B" w:rsidP="009F0400">
      <w:pPr>
        <w:rPr>
          <w:lang w:val="nl-NL"/>
        </w:rPr>
      </w:pPr>
    </w:p>
    <w:p w:rsidR="00AA5AFF" w:rsidRDefault="00AA5AFF" w:rsidP="009F0400">
      <w:pPr>
        <w:rPr>
          <w:lang w:val="nl-NL"/>
        </w:rPr>
      </w:pPr>
      <w:r>
        <w:rPr>
          <w:lang w:val="nl-NL"/>
        </w:rPr>
        <w:t>Indien getracht wordt te printen vanuit de Actuele Afspraken dan verschijnt er een waarschuwing.</w:t>
      </w:r>
    </w:p>
    <w:p w:rsidR="00AA5AFF" w:rsidRDefault="00AA5AFF" w:rsidP="009F0400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45FD8E99" wp14:editId="2AD1662C">
            <wp:extent cx="5731510" cy="4188036"/>
            <wp:effectExtent l="0" t="0" r="2540" b="3175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B0" w:rsidRDefault="009A4AB0" w:rsidP="009A4AB0">
      <w:pPr>
        <w:pStyle w:val="Kop2"/>
        <w:rPr>
          <w:lang w:val="nl-NL"/>
        </w:rPr>
      </w:pPr>
    </w:p>
    <w:p w:rsidR="009F0400" w:rsidRDefault="000E2C9C" w:rsidP="009A4AB0">
      <w:pPr>
        <w:pStyle w:val="Kop2"/>
        <w:rPr>
          <w:lang w:val="nl-NL"/>
        </w:rPr>
      </w:pPr>
      <w:r>
        <w:rPr>
          <w:lang w:val="nl-NL"/>
        </w:rPr>
        <w:t xml:space="preserve">Overzetten van </w:t>
      </w:r>
      <w:r w:rsidR="009A4AB0">
        <w:rPr>
          <w:lang w:val="nl-NL"/>
        </w:rPr>
        <w:t>17:00 uur naar Actueel</w:t>
      </w:r>
    </w:p>
    <w:p w:rsidR="009A4AB0" w:rsidRDefault="009A4AB0" w:rsidP="009F0400">
      <w:pPr>
        <w:rPr>
          <w:lang w:val="nl-NL"/>
        </w:rPr>
      </w:pPr>
    </w:p>
    <w:p w:rsidR="009A4AB0" w:rsidRDefault="009A4AB0" w:rsidP="009F0400">
      <w:pPr>
        <w:rPr>
          <w:lang w:val="nl-NL"/>
        </w:rPr>
      </w:pPr>
      <w:r>
        <w:rPr>
          <w:lang w:val="nl-NL"/>
        </w:rPr>
        <w:t>Na 17:00 uur gelden de 17:00 uur afspraken. Daarvoor moeten de Actuele Afspraken worden bijgewerkt met de 17:00 uur afspraken.</w:t>
      </w:r>
    </w:p>
    <w:p w:rsidR="009A4AB0" w:rsidRDefault="009A4AB0" w:rsidP="009F0400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CE2B358" wp14:editId="300714A1">
            <wp:extent cx="1382400" cy="838800"/>
            <wp:effectExtent l="0" t="0" r="8255" b="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24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00" w:rsidRDefault="009A4AB0" w:rsidP="009F0400">
      <w:pPr>
        <w:rPr>
          <w:lang w:val="nl-NL"/>
        </w:rPr>
      </w:pPr>
      <w:r>
        <w:rPr>
          <w:lang w:val="nl-NL"/>
        </w:rPr>
        <w:t xml:space="preserve">Door te klikken op </w:t>
      </w:r>
      <w:r w:rsidRPr="00410243">
        <w:rPr>
          <w:i/>
          <w:lang w:val="nl-NL"/>
        </w:rPr>
        <w:t>17:00 uur</w:t>
      </w:r>
      <w:r w:rsidR="00410243" w:rsidRPr="00410243">
        <w:rPr>
          <w:i/>
          <w:lang w:val="nl-NL"/>
        </w:rPr>
        <w:t xml:space="preserve"> Overzetten</w:t>
      </w:r>
      <w:r w:rsidR="00410243">
        <w:rPr>
          <w:lang w:val="nl-NL"/>
        </w:rPr>
        <w:t xml:space="preserve"> wordt het </w:t>
      </w:r>
      <w:r w:rsidR="00410243" w:rsidRPr="00410243">
        <w:rPr>
          <w:i/>
          <w:lang w:val="nl-NL"/>
        </w:rPr>
        <w:t>Afspraken</w:t>
      </w:r>
      <w:r w:rsidRPr="00410243">
        <w:rPr>
          <w:i/>
          <w:lang w:val="nl-NL"/>
        </w:rPr>
        <w:t xml:space="preserve"> </w:t>
      </w:r>
      <w:r w:rsidR="00410243" w:rsidRPr="00410243">
        <w:rPr>
          <w:i/>
          <w:lang w:val="nl-NL"/>
        </w:rPr>
        <w:t>overnemen naar actuele afspraken</w:t>
      </w:r>
      <w:r w:rsidR="00410243">
        <w:rPr>
          <w:lang w:val="nl-NL"/>
        </w:rPr>
        <w:t xml:space="preserve"> formulier</w:t>
      </w:r>
      <w:r>
        <w:rPr>
          <w:lang w:val="nl-NL"/>
        </w:rPr>
        <w:t xml:space="preserve"> geopend.</w:t>
      </w:r>
    </w:p>
    <w:p w:rsidR="009A4AB0" w:rsidRDefault="00410243" w:rsidP="009F0400">
      <w:pPr>
        <w:rPr>
          <w:lang w:val="nl-NL"/>
        </w:rPr>
      </w:pPr>
      <w:r>
        <w:rPr>
          <w:lang w:val="nl-NL"/>
        </w:rPr>
        <w:t>B.v. In de Actuele Afsparken is</w:t>
      </w:r>
    </w:p>
    <w:p w:rsidR="00410243" w:rsidRDefault="00410243" w:rsidP="009F0400">
      <w:pPr>
        <w:rPr>
          <w:lang w:val="nl-NL"/>
        </w:rPr>
      </w:pPr>
      <w:r>
        <w:rPr>
          <w:lang w:val="nl-NL"/>
        </w:rPr>
        <w:t>- De voeding inmiddels gestaakt</w:t>
      </w:r>
    </w:p>
    <w:p w:rsidR="00410243" w:rsidRDefault="00410243" w:rsidP="009F0400">
      <w:pPr>
        <w:rPr>
          <w:lang w:val="nl-NL"/>
        </w:rPr>
      </w:pPr>
      <w:r>
        <w:rPr>
          <w:lang w:val="nl-NL"/>
        </w:rPr>
        <w:t>- De midazolam niet gestopt</w:t>
      </w:r>
    </w:p>
    <w:p w:rsidR="00410243" w:rsidRDefault="00410243" w:rsidP="009F0400">
      <w:pPr>
        <w:rPr>
          <w:lang w:val="nl-NL"/>
        </w:rPr>
      </w:pPr>
      <w:r>
        <w:rPr>
          <w:lang w:val="nl-NL"/>
        </w:rPr>
        <w:t>- En is dopamine bijgestart</w:t>
      </w:r>
    </w:p>
    <w:p w:rsidR="00410243" w:rsidRDefault="00410243" w:rsidP="009F0400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1A97A29B" wp14:editId="0907B519">
            <wp:extent cx="5731510" cy="3245987"/>
            <wp:effectExtent l="0" t="0" r="2540" b="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43" w:rsidRDefault="00410243" w:rsidP="009F0400">
      <w:pPr>
        <w:rPr>
          <w:lang w:val="nl-NL"/>
        </w:rPr>
      </w:pPr>
      <w:r>
        <w:rPr>
          <w:lang w:val="nl-NL"/>
        </w:rPr>
        <w:t>Het overzet formulier laat dan de verschillen zien. Per item groep kan worden gekozen om de 17:00 versie over te nemen.</w:t>
      </w:r>
    </w:p>
    <w:p w:rsidR="00410243" w:rsidRDefault="00410243" w:rsidP="009F0400">
      <w:pPr>
        <w:rPr>
          <w:lang w:val="nl-NL"/>
        </w:rPr>
      </w:pPr>
      <w:r>
        <w:rPr>
          <w:lang w:val="nl-NL"/>
        </w:rPr>
        <w:t>In principe staat alleen TPN overnemen aangevinkt. Indien b.v. desondanks de medicatie van de 17:00 uur afspraken kan worden overgenomen dan dient ook die item groep te worden geselecteerd.</w:t>
      </w:r>
    </w:p>
    <w:p w:rsidR="00410243" w:rsidRDefault="00410243" w:rsidP="009F0400">
      <w:pPr>
        <w:rPr>
          <w:lang w:val="nl-NL"/>
        </w:rPr>
      </w:pPr>
      <w:r>
        <w:rPr>
          <w:lang w:val="nl-NL"/>
        </w:rPr>
        <w:t xml:space="preserve">N.B. Het formulier laat dus alleen de </w:t>
      </w:r>
      <w:r w:rsidRPr="00410243">
        <w:rPr>
          <w:b/>
          <w:lang w:val="nl-NL"/>
        </w:rPr>
        <w:t>verschillen</w:t>
      </w:r>
      <w:r>
        <w:rPr>
          <w:lang w:val="nl-NL"/>
        </w:rPr>
        <w:t xml:space="preserve"> zien. Aangezien het morfine infuus t.o.v. de Actuele Afspraken ongewijzigd is hoeft dit niet te worden overgenomen en komt dit ook niet in het formulier voor.</w:t>
      </w:r>
    </w:p>
    <w:p w:rsidR="00410243" w:rsidRDefault="00410243" w:rsidP="009F0400">
      <w:pPr>
        <w:rPr>
          <w:lang w:val="nl-NL"/>
        </w:rPr>
      </w:pPr>
      <w:r>
        <w:rPr>
          <w:lang w:val="nl-NL"/>
        </w:rPr>
        <w:t>Bij het overnemen van de TPN worden verschillen in het rest volume gecompenseerd in de vocht intake.</w:t>
      </w:r>
    </w:p>
    <w:p w:rsidR="00410243" w:rsidRDefault="00410243" w:rsidP="009F0400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0F769E63" wp14:editId="4C0B41B2">
            <wp:extent cx="5731510" cy="1965141"/>
            <wp:effectExtent l="0" t="0" r="2540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43" w:rsidRDefault="00410243" w:rsidP="009F0400">
      <w:pPr>
        <w:rPr>
          <w:lang w:val="nl-NL"/>
        </w:rPr>
      </w:pPr>
      <w:r>
        <w:rPr>
          <w:lang w:val="nl-NL"/>
        </w:rPr>
        <w:t>Dit zorgt ervoor dat de TPN samenstelling identiek blijft aan de 17:00 uur versie.</w:t>
      </w:r>
    </w:p>
    <w:p w:rsidR="00410243" w:rsidRDefault="00410243" w:rsidP="009F0400">
      <w:pPr>
        <w:rPr>
          <w:lang w:val="nl-NL"/>
        </w:rPr>
      </w:pPr>
    </w:p>
    <w:p w:rsidR="00410243" w:rsidRDefault="00410243" w:rsidP="009F0400">
      <w:pPr>
        <w:rPr>
          <w:lang w:val="nl-NL"/>
        </w:rPr>
      </w:pPr>
    </w:p>
    <w:p w:rsidR="009F0400" w:rsidRPr="009F0400" w:rsidRDefault="009F0400" w:rsidP="009F0400">
      <w:pPr>
        <w:rPr>
          <w:lang w:val="nl-NL"/>
        </w:rPr>
      </w:pPr>
    </w:p>
    <w:sectPr w:rsidR="009F0400" w:rsidRPr="009F04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70708"/>
    <w:multiLevelType w:val="hybridMultilevel"/>
    <w:tmpl w:val="5574C66C"/>
    <w:lvl w:ilvl="0" w:tplc="1188FFD6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4B28C4"/>
    <w:multiLevelType w:val="hybridMultilevel"/>
    <w:tmpl w:val="77B4C82E"/>
    <w:lvl w:ilvl="0" w:tplc="E99CB7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EB12CB"/>
    <w:multiLevelType w:val="hybridMultilevel"/>
    <w:tmpl w:val="77B270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D37EF2"/>
    <w:multiLevelType w:val="hybridMultilevel"/>
    <w:tmpl w:val="486480B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9F2FBE"/>
    <w:multiLevelType w:val="hybridMultilevel"/>
    <w:tmpl w:val="A876220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057B03"/>
    <w:multiLevelType w:val="hybridMultilevel"/>
    <w:tmpl w:val="89B087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EE11F8"/>
    <w:multiLevelType w:val="hybridMultilevel"/>
    <w:tmpl w:val="1E30A2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4221D5"/>
    <w:multiLevelType w:val="hybridMultilevel"/>
    <w:tmpl w:val="DC0E9B40"/>
    <w:lvl w:ilvl="0" w:tplc="A9BE86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C07DF0"/>
    <w:multiLevelType w:val="hybridMultilevel"/>
    <w:tmpl w:val="AEE2C504"/>
    <w:lvl w:ilvl="0" w:tplc="CECE4D94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2F7"/>
    <w:rsid w:val="000E2C9C"/>
    <w:rsid w:val="00211EEB"/>
    <w:rsid w:val="002628B2"/>
    <w:rsid w:val="002E2E92"/>
    <w:rsid w:val="003A602F"/>
    <w:rsid w:val="003C0847"/>
    <w:rsid w:val="00410243"/>
    <w:rsid w:val="004617EE"/>
    <w:rsid w:val="00471930"/>
    <w:rsid w:val="00480D21"/>
    <w:rsid w:val="00551EFE"/>
    <w:rsid w:val="00567359"/>
    <w:rsid w:val="00571C7C"/>
    <w:rsid w:val="006612F7"/>
    <w:rsid w:val="0068311E"/>
    <w:rsid w:val="0086375E"/>
    <w:rsid w:val="00864E5C"/>
    <w:rsid w:val="00903668"/>
    <w:rsid w:val="009A4AB0"/>
    <w:rsid w:val="009F0400"/>
    <w:rsid w:val="00AA4C3D"/>
    <w:rsid w:val="00AA5AFF"/>
    <w:rsid w:val="00B0297B"/>
    <w:rsid w:val="00B15B09"/>
    <w:rsid w:val="00B27568"/>
    <w:rsid w:val="00C5435A"/>
    <w:rsid w:val="00CC6DF9"/>
    <w:rsid w:val="00DC01A5"/>
    <w:rsid w:val="00DC5ADA"/>
    <w:rsid w:val="00DF5C48"/>
    <w:rsid w:val="00E35BEC"/>
    <w:rsid w:val="00E53116"/>
    <w:rsid w:val="00F53A6C"/>
    <w:rsid w:val="00F86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03668"/>
  </w:style>
  <w:style w:type="paragraph" w:styleId="Kop1">
    <w:name w:val="heading 1"/>
    <w:basedOn w:val="Standaard"/>
    <w:next w:val="Standaard"/>
    <w:link w:val="Kop1Char"/>
    <w:uiPriority w:val="9"/>
    <w:qFormat/>
    <w:rsid w:val="00903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036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036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3668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864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64E5C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9036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03668"/>
  </w:style>
  <w:style w:type="paragraph" w:styleId="Kop1">
    <w:name w:val="heading 1"/>
    <w:basedOn w:val="Standaard"/>
    <w:next w:val="Standaard"/>
    <w:link w:val="Kop1Char"/>
    <w:uiPriority w:val="9"/>
    <w:qFormat/>
    <w:rsid w:val="00903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036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036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3668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864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64E5C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9036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8B9281A0.dotm</Template>
  <TotalTime>45</TotalTime>
  <Pages>4</Pages>
  <Words>350</Words>
  <Characters>1925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UMC Utrecht</Company>
  <LinksUpToDate>false</LinksUpToDate>
  <CharactersWithSpaces>2271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Casper Bollen</dc:creator>
  <cp:lastModifiedBy>Bollen, C.W.</cp:lastModifiedBy>
  <cp:revision>5</cp:revision>
  <dcterms:created xsi:type="dcterms:W3CDTF">2017-11-20T20:57:00Z</dcterms:created>
  <dcterms:modified xsi:type="dcterms:W3CDTF">2017-11-20T21:42:00Z</dcterms:modified>
</cp:coreProperties>
</file>