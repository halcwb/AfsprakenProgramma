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2D9" w:rsidRDefault="009522D9" w:rsidP="009522D9">
      <w:pPr>
        <w:pStyle w:val="Kop1"/>
      </w:pPr>
      <w:r>
        <w:t>Update AfsprakenProgramma 2017 0.20.31</w:t>
      </w:r>
    </w:p>
    <w:p w:rsidR="009522D9" w:rsidRDefault="009522D9"/>
    <w:p w:rsidR="009522D9" w:rsidRDefault="009522D9" w:rsidP="009522D9">
      <w:pPr>
        <w:rPr>
          <w:lang w:val="nl-NL"/>
        </w:rPr>
      </w:pPr>
      <w:r w:rsidRPr="009522D9">
        <w:rPr>
          <w:lang w:val="nl-NL"/>
        </w:rPr>
        <w:t>29-11-2017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0.20.30-beta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Ped TPN totalen berekening bug fiks verkeerde totaal berekening</w:t>
      </w:r>
    </w:p>
    <w:p w:rsidR="009522D9" w:rsidRPr="009522D9" w:rsidRDefault="00572325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8BC182D" wp14:editId="7BA348C4">
            <wp:extent cx="5943600" cy="2985702"/>
            <wp:effectExtent l="0" t="0" r="0" b="571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D9" w:rsidRDefault="009522D9" w:rsidP="009522D9">
      <w:pPr>
        <w:rPr>
          <w:lang w:val="nl-NL"/>
        </w:rPr>
      </w:pPr>
      <w:r w:rsidRPr="009522D9">
        <w:rPr>
          <w:lang w:val="nl-NL"/>
        </w:rPr>
        <w:t>29-11-2017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0.20.29-beta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Ped Cont Med fiks missend commentaar</w:t>
      </w:r>
    </w:p>
    <w:p w:rsidR="009522D9" w:rsidRDefault="009522D9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B1F3DF3" wp14:editId="3EA274B9">
            <wp:extent cx="5943600" cy="357652"/>
            <wp:effectExtent l="0" t="0" r="0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D9" w:rsidRPr="009522D9" w:rsidRDefault="009522D9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2CE214E2" wp14:editId="7A3E94A5">
            <wp:extent cx="5943600" cy="2625522"/>
            <wp:effectExtent l="0" t="0" r="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D9" w:rsidRDefault="009522D9" w:rsidP="009522D9">
      <w:pPr>
        <w:rPr>
          <w:lang w:val="nl-NL"/>
        </w:rPr>
      </w:pPr>
      <w:r w:rsidRPr="009522D9">
        <w:rPr>
          <w:lang w:val="nl-NL"/>
        </w:rPr>
        <w:lastRenderedPageBreak/>
        <w:t>29-11-2017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0.20.28-beta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Neo Infuusbrief fiks verwijderen zijlijn Extra leegmaken</w:t>
      </w:r>
    </w:p>
    <w:p w:rsidR="009522D9" w:rsidRDefault="00572325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3E6C7B7" wp14:editId="5D5F6DE5">
            <wp:extent cx="5943600" cy="809457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25" w:rsidRDefault="00572325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482E6F9" wp14:editId="5A7FA6FD">
            <wp:extent cx="5943600" cy="1702324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25" w:rsidRDefault="00572325" w:rsidP="009522D9">
      <w:pPr>
        <w:rPr>
          <w:lang w:val="nl-NL"/>
        </w:rPr>
      </w:pPr>
      <w:r>
        <w:rPr>
          <w:lang w:val="nl-NL"/>
        </w:rPr>
        <w:t>Extra uit</w:t>
      </w:r>
    </w:p>
    <w:p w:rsidR="00572325" w:rsidRDefault="00572325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4A32B06" wp14:editId="788C3CE3">
            <wp:extent cx="5943600" cy="781654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25" w:rsidRDefault="00572325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226FD44E" wp14:editId="104A00D5">
            <wp:extent cx="5943600" cy="1665042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25" w:rsidRPr="009522D9" w:rsidRDefault="00572325" w:rsidP="009522D9">
      <w:pPr>
        <w:rPr>
          <w:lang w:val="nl-NL"/>
        </w:rPr>
      </w:pPr>
      <w:r>
        <w:rPr>
          <w:lang w:val="nl-NL"/>
        </w:rPr>
        <w:t>Extra aan</w:t>
      </w:r>
    </w:p>
    <w:p w:rsidR="009522D9" w:rsidRDefault="009522D9" w:rsidP="009522D9">
      <w:pPr>
        <w:rPr>
          <w:lang w:val="nl-NL"/>
        </w:rPr>
      </w:pPr>
      <w:r w:rsidRPr="009522D9">
        <w:rPr>
          <w:lang w:val="nl-NL"/>
        </w:rPr>
        <w:t>29-11-2017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0.20.27-beta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Neo Infuusbrief fiks waarschuwing voor te weinig volume voor TPN</w:t>
      </w:r>
    </w:p>
    <w:p w:rsidR="00572325" w:rsidRPr="009522D9" w:rsidRDefault="00572325" w:rsidP="009522D9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5E5A9327" wp14:editId="2AB40D6E">
            <wp:extent cx="5943600" cy="2822041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D9" w:rsidRDefault="009522D9" w:rsidP="009522D9">
      <w:pPr>
        <w:rPr>
          <w:lang w:val="nl-NL"/>
        </w:rPr>
      </w:pPr>
      <w:r w:rsidRPr="009522D9">
        <w:rPr>
          <w:lang w:val="nl-NL"/>
        </w:rPr>
        <w:t>29-11-2017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0.20.26-beta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Neo Infuusbrief neemt TPN advies niet meer automatisch over</w:t>
      </w:r>
    </w:p>
    <w:p w:rsidR="00572325" w:rsidRPr="009522D9" w:rsidRDefault="00572325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8CF126D" wp14:editId="49AFB2E8">
            <wp:extent cx="5943600" cy="2012584"/>
            <wp:effectExtent l="0" t="0" r="0" b="698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D9" w:rsidRDefault="009522D9" w:rsidP="009522D9">
      <w:pPr>
        <w:rPr>
          <w:lang w:val="nl-NL"/>
        </w:rPr>
      </w:pPr>
      <w:r w:rsidRPr="009522D9">
        <w:rPr>
          <w:lang w:val="nl-NL"/>
        </w:rPr>
        <w:t>29-11-2017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0.20.25-beta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Neo Cont Med bereiding, aanpassing van epiduraal etiketten</w:t>
      </w:r>
    </w:p>
    <w:p w:rsidR="00572325" w:rsidRDefault="005846E8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00C9C42" wp14:editId="71AB729E">
            <wp:extent cx="5943600" cy="609146"/>
            <wp:effectExtent l="0" t="0" r="0" b="63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E8" w:rsidRPr="009522D9" w:rsidRDefault="005846E8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B6CE998" wp14:editId="1673A8F4">
            <wp:extent cx="5943600" cy="1063479"/>
            <wp:effectExtent l="0" t="0" r="0" b="381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D9" w:rsidRDefault="009522D9" w:rsidP="009522D9">
      <w:pPr>
        <w:rPr>
          <w:lang w:val="nl-NL"/>
        </w:rPr>
      </w:pPr>
      <w:r w:rsidRPr="009522D9">
        <w:rPr>
          <w:lang w:val="nl-NL"/>
        </w:rPr>
        <w:lastRenderedPageBreak/>
        <w:t>29-11-2017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0.20.24-beta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Neo Infuusbrief blokkade van printen vanuit Infuusbrief Actueel</w:t>
      </w:r>
    </w:p>
    <w:p w:rsidR="005846E8" w:rsidRPr="009522D9" w:rsidRDefault="005846E8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20A8F9B1" wp14:editId="0C69642B">
            <wp:extent cx="5943600" cy="263816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D9" w:rsidRDefault="009522D9" w:rsidP="009522D9">
      <w:pPr>
        <w:rPr>
          <w:lang w:val="nl-NL"/>
        </w:rPr>
      </w:pPr>
      <w:r w:rsidRPr="009522D9">
        <w:rPr>
          <w:lang w:val="nl-NL"/>
        </w:rPr>
        <w:t>29-11-2017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0.20.23-beta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Fiks verkeerde vochtbalans berekening bij invoeren van SST2</w:t>
      </w:r>
    </w:p>
    <w:p w:rsidR="009522D9" w:rsidRPr="009522D9" w:rsidRDefault="009522D9" w:rsidP="009522D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8210E2F" wp14:editId="4729F2D2">
            <wp:extent cx="5943600" cy="2983230"/>
            <wp:effectExtent l="0" t="0" r="0" b="762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D9" w:rsidRDefault="009522D9" w:rsidP="009522D9">
      <w:pPr>
        <w:rPr>
          <w:lang w:val="nl-NL"/>
        </w:rPr>
      </w:pPr>
      <w:r w:rsidRPr="009522D9">
        <w:rPr>
          <w:lang w:val="nl-NL"/>
        </w:rPr>
        <w:t>27-11-2017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0.20.22-beta</w:t>
      </w:r>
      <w:r w:rsidRPr="009522D9">
        <w:rPr>
          <w:lang w:val="nl-NL"/>
        </w:rPr>
        <w:tab/>
      </w:r>
      <w:r w:rsidRPr="009522D9">
        <w:rPr>
          <w:lang w:val="nl-NL"/>
        </w:rPr>
        <w:tab/>
        <w:t>Fiks epiduraal tekst missende sterkte voor Neo Cont Med</w:t>
      </w:r>
    </w:p>
    <w:p w:rsidR="005846E8" w:rsidRPr="009522D9" w:rsidRDefault="005846E8" w:rsidP="009522D9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3AB1766E" wp14:editId="45192830">
            <wp:extent cx="5943600" cy="608965"/>
            <wp:effectExtent l="0" t="0" r="0" b="63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nl-NL" w:eastAsia="nl-NL"/>
        </w:rPr>
        <w:drawing>
          <wp:inline distT="0" distB="0" distL="0" distR="0" wp14:anchorId="142D74C8" wp14:editId="2EE5D72D">
            <wp:extent cx="5943600" cy="3636553"/>
            <wp:effectExtent l="0" t="0" r="0" b="254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6E8" w:rsidRPr="00952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2D9"/>
    <w:rsid w:val="0003602F"/>
    <w:rsid w:val="00572325"/>
    <w:rsid w:val="005846E8"/>
    <w:rsid w:val="0089746B"/>
    <w:rsid w:val="009522D9"/>
    <w:rsid w:val="00C135F8"/>
    <w:rsid w:val="00D1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522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952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522D9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522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522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952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522D9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522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FD20AF78.dotm</Template>
  <TotalTime>27</TotalTime>
  <Pages>5</Pages>
  <Words>130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UMC Utrecht</Company>
  <LinksUpToDate>false</LinksUpToDate>
  <CharactersWithSpaces>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Bollen, C.W.</dc:creator>
  <cp:lastModifiedBy>Bollen, C.W.</cp:lastModifiedBy>
  <cp:revision>1</cp:revision>
  <dcterms:created xsi:type="dcterms:W3CDTF">2017-11-30T06:09:00Z</dcterms:created>
  <dcterms:modified xsi:type="dcterms:W3CDTF">2017-11-30T06:36:00Z</dcterms:modified>
</cp:coreProperties>
</file>